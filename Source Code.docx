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628AC" w:rsidRDefault="00000000">
      <w:pPr>
        <w:pStyle w:val="Standard"/>
        <w:jc w:val="center"/>
        <w:rPr>
          <w:rFonts w:ascii="Montserrat" w:hAnsi="Montserrat"/>
          <w:b/>
          <w:bCs/>
          <w:sz w:val="56"/>
          <w:szCs w:val="56"/>
          <w:u w:val="single"/>
        </w:rPr>
      </w:pPr>
      <w:r>
        <w:rPr>
          <w:rFonts w:ascii="Montserrat" w:hAnsi="Montserrat"/>
          <w:b/>
          <w:bCs/>
          <w:sz w:val="56"/>
          <w:szCs w:val="56"/>
          <w:u w:val="single"/>
        </w:rPr>
        <w:t>Source Code</w:t>
      </w:r>
    </w:p>
    <w:p w:rsidR="000628AC" w:rsidRDefault="000628AC">
      <w:pPr>
        <w:pStyle w:val="Standard"/>
        <w:rPr>
          <w:rFonts w:ascii="Montserrat" w:hAnsi="Montserrat"/>
          <w:b/>
          <w:bCs/>
          <w:sz w:val="30"/>
          <w:szCs w:val="30"/>
          <w:u w:val="single"/>
        </w:rPr>
      </w:pPr>
    </w:p>
    <w:p w:rsidR="000628AC" w:rsidRDefault="00000000">
      <w:pPr>
        <w:pStyle w:val="Standard"/>
        <w:rPr>
          <w:rFonts w:ascii="Montserrat" w:hAnsi="Montserrat"/>
          <w:b/>
          <w:bCs/>
          <w:sz w:val="30"/>
          <w:szCs w:val="30"/>
          <w:u w:val="single"/>
        </w:rPr>
      </w:pPr>
      <w:r>
        <w:rPr>
          <w:rFonts w:ascii="Montserrat" w:hAnsi="Montserrat"/>
          <w:b/>
          <w:bCs/>
          <w:sz w:val="30"/>
          <w:szCs w:val="30"/>
          <w:u w:val="single"/>
        </w:rPr>
        <w:t>App.js :</w:t>
      </w:r>
    </w:p>
    <w:p w:rsidR="000628AC" w:rsidRDefault="000628AC">
      <w:pPr>
        <w:pStyle w:val="Standard"/>
        <w:rPr>
          <w:rFonts w:ascii="Montserrat" w:hAnsi="Montserrat"/>
          <w:b/>
          <w:bCs/>
          <w:sz w:val="30"/>
          <w:szCs w:val="30"/>
          <w:u w:val="single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import React, { useEffect, useState } from "react";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import { BrowserRouter as Router, Routes, Route } from "react-router-dom";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import 'bootstrap/dist/css/bootstrap.min.css';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import Home from "./components/Home/Home";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import Login from "./components/Login/Login";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import Signup from "./components/Signup/Signup";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import Logout from "./components/Logout/Logout";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import Attendance from "./components/Attendance/Attendance";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import { auth } from "./firebase";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import "./App.css";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function App()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const [userName, setUserName] = useState("");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useEffect(() =&gt;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auth.onAuthStateChanged((user) =&gt;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if (user)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setUserName(user.displayName);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} else setUserName("");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});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}, []);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return (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&lt;div className="App"&gt;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&lt;Router&gt;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&lt;Routes&gt;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&lt;Route path="/login" element={&lt;Login /&gt;} /&gt;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&lt;Route path="/signup" element={&lt;Signup /&gt;} /&gt;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&lt;Route path="/" element={&lt;Home name={userName} /&gt;} /&gt;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&lt;Route path="/logout" element={&lt;Logout /&gt;} /&gt;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&lt;Route path="/attendance" element={&lt;Attendance name={userName} /&gt;} /&gt;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&lt;/Routes&gt;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&lt;/Router&gt;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&lt;/div&gt;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    export default App;</w:t>
      </w:r>
    </w:p>
    <w:p w:rsidR="000628AC" w:rsidRDefault="00000000">
      <w:pPr>
        <w:pStyle w:val="Standard"/>
      </w:pPr>
      <w:r>
        <w:rPr>
          <w:rFonts w:ascii="Montserrat" w:hAnsi="Montserrat"/>
          <w:b/>
          <w:bCs/>
          <w:sz w:val="30"/>
          <w:szCs w:val="30"/>
          <w:u w:val="single"/>
        </w:rPr>
        <w:lastRenderedPageBreak/>
        <w:t>App.css: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.main_back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background-color:rgba(36.12499974668026, 35.64032435417175, 35.071354284882545, 1);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width:100%;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height:100%;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position:absolute;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.navbar_red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background-color:rgba(180.6249949336052, 81.28124848008156, 81.28124848008156, 1);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width:100%;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height:10%;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position:absolute;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left:0px;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top:-3px;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.title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color:rgba(255, 255, 255, 1);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width:80%;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height:62px;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position:absolute;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left:292px;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font-family:Montserrat;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font-weight: bolder;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text-align:center;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font-size:4em;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letter-spacing:0;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.nav_back{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background-color:rgba(217.0000022649765, 217.0000022649765, 217.0000022649765, 1);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width:280px;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height:85%;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position:absolute;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left:20px;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top:8em;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border-top-left-radius:41px;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border-top-right-radius:41px;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border-bottom-left-radius:41px;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border-bottom-right-radius:41px;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.user_img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border-radius:50%;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width:7em;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height:7em;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position:absolute;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lastRenderedPageBreak/>
        <w:tab/>
        <w:t>left:6em;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top:10em;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background-image:url("/home/047pegasus/IBM /attendance_management_system/images.png");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background-repeat:no-repeat;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background-size:cover;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.feat3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color:rgba(0, 0, 0, 1);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width:214.97630310058594px;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height:92.12598419189453px;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position:absolute;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left:52px;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top:15.5em;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font-family:Montserrat;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font-weight: bolder;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text-align:center;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font-size:30px;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letter-spacing:0;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.feat1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color:rgba(0, 0, 0, 1);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width:214.97630310058594px;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height:5%;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position:absolute;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left:52px;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top:12.5em;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font-family:Montserrat;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font-weight: bolder;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text-align:center;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font-size:30px;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letter-spacing:0;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.username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color:rgba(0, 0, 0, 1);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width:215px;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height:44px;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position:absolute;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left:51px;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top:9.5em;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font-family:Montserrat;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font-weight: bolder;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text-align:center;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font-size:30px;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letter-spacing:0;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.current_details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color:rgba(0, 0, 0, 1);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lastRenderedPageBreak/>
        <w:tab/>
        <w:t>width:253px;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height:138px;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position:absolute;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left:33px;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top:43em;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font-family:Montserrat;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text-align:center;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font-size:18px;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letter-spacing:0;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.logout_button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background-color:rgba(36.00000165402889, 36.00000165402889, 35.00000171363354, 1);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width:208px;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height:60px;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position:absolute;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left:55px;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top:40em;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.logout_textsp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color:rgba(255, 255, 255, 1);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width:112px;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height:37px;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position:absolute;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left:104px;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top:21.6em;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font-family:Montserrat;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text-align:left;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font-size:30px;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letter-spacing:0;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.logout_text{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color:white;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text-decoration: none;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.pegasus_img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border-radius:50%;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width:5em;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height:5em;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position:absolute;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left:70px;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top:0.2em;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background-image:url("/home/047pegasus/IBM /attendance_management_system/047pegasus.jpg");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background-repeat:no-repeat;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background-size:cover;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lastRenderedPageBreak/>
        <w:t>.app_window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background-color:rgba(63.75, 63.75, 63.75, 1);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width:82.5%;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height:84%;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position:absolute;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left:327px;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top:8em;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.e3_117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color:rgba(255, 255, 255, 1);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width:30em;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height:54px;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position:absolute;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left:5em;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top:4em;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font-family:Montserrat;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text-align:center;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font-size:40px;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letter-spacing:0;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.e3_118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color:rgba(255, 255, 255, 1);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width:20em;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height:268px;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position:absolute;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left:2em;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top:4em;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font-family:Montserrat;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text-align:center;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font-size:68px;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letter-spacing:0;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  <w:b/>
          <w:bCs/>
          <w:sz w:val="30"/>
          <w:szCs w:val="30"/>
          <w:u w:val="single"/>
        </w:rPr>
      </w:pPr>
      <w:r>
        <w:rPr>
          <w:rFonts w:ascii="Montserrat" w:hAnsi="Montserrat"/>
          <w:b/>
          <w:bCs/>
          <w:sz w:val="30"/>
          <w:szCs w:val="30"/>
          <w:u w:val="single"/>
        </w:rPr>
        <w:t>Firebase.js:</w:t>
      </w:r>
    </w:p>
    <w:p w:rsidR="000628AC" w:rsidRDefault="000628AC">
      <w:pPr>
        <w:pStyle w:val="Standard"/>
        <w:rPr>
          <w:rFonts w:ascii="Montserrat" w:hAnsi="Montserrat"/>
          <w:b/>
          <w:bCs/>
          <w:sz w:val="30"/>
          <w:szCs w:val="30"/>
          <w:u w:val="single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import { initializeApp } from "firebase/app";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import {getAuth} from 'firebase/auth';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//import {getFirestore} from 'firebase/firestore'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import { getDatabase } from "firebase/database";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const firebaseConfig =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apiKey: "AIzaSyCPaVV1fhbW_4Om-xDZmMjrKYWRrmetYz0",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authDomain: "pegasus-attendance-system.firebaseapp.com",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databaseURL: "https://pegasus-attendance-system-default-rtdb.asia-southeast1.firebasedatabase.app",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projectId: "pegasus-attendance-system",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storageBucket: "pegasus-attendance-system.appspot.com",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lastRenderedPageBreak/>
        <w:t xml:space="preserve">  messagingSenderId: "29108033732",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appId: "1:29108033732:web:2e4bd46b3229acacc79191",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measurementId: "G-L2WXB6B5T8"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};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function startFirebase(){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const firebaseConfig =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apiKey: "AIzaSyCPaVV1fhbW_4Om-xDZmMjrKYWRrmetYz0",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authDomain: "pegasus-attendance-system.firebaseapp.com",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databaseURL: "https://pegasus-attendance-system-default-rtdb.asia-southeast1.firebasedatabase.app",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projectId: "pegasus-attendance-system",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storageBucket: "pegasus-attendance-system.appspot.com",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messagingSenderId: "29108033732",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appId: "1:29108033732:web:2e4bd46b3229acacc79191",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measurementId: "G-L2WXB6B5T8"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};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const app=initializeApp(firebaseConfig);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return(getDatabase(app));  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// Initialize Firebase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const app = initializeApp(firebaseConfig);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const auth = getAuth();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// Initialize Firestore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//const db= getFirestore(app);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export{app,auth,startFirebase};</w:t>
      </w:r>
    </w:p>
    <w:p w:rsidR="000628AC" w:rsidRDefault="000628AC">
      <w:pPr>
        <w:pStyle w:val="Standard"/>
        <w:rPr>
          <w:rFonts w:ascii="Montserrat" w:hAnsi="Montserrat"/>
          <w:b/>
          <w:bCs/>
          <w:sz w:val="30"/>
          <w:szCs w:val="30"/>
          <w:u w:val="single"/>
        </w:rPr>
      </w:pPr>
    </w:p>
    <w:p w:rsidR="000628AC" w:rsidRDefault="00000000">
      <w:pPr>
        <w:pStyle w:val="Standard"/>
        <w:rPr>
          <w:rFonts w:ascii="Montserrat" w:hAnsi="Montserrat"/>
          <w:b/>
          <w:bCs/>
          <w:sz w:val="30"/>
          <w:szCs w:val="30"/>
          <w:u w:val="single"/>
        </w:rPr>
      </w:pPr>
      <w:r>
        <w:rPr>
          <w:rFonts w:ascii="Montserrat" w:hAnsi="Montserrat"/>
          <w:b/>
          <w:bCs/>
          <w:sz w:val="30"/>
          <w:szCs w:val="30"/>
          <w:u w:val="single"/>
        </w:rPr>
        <w:t>Index.js:</w:t>
      </w:r>
    </w:p>
    <w:p w:rsidR="000628AC" w:rsidRDefault="000628AC">
      <w:pPr>
        <w:pStyle w:val="Standard"/>
        <w:rPr>
          <w:rFonts w:ascii="Montserrat" w:hAnsi="Montserrat"/>
          <w:b/>
          <w:bCs/>
          <w:sz w:val="30"/>
          <w:szCs w:val="30"/>
          <w:u w:val="single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import React from 'react';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import ReactDOM from 'react-dom/client';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import './index.css';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import App from './App';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import reportWebVitals from './reportWebVitals';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const root = ReactDOM.createRoot(document.getElementById('root'));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root.render(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&lt;React.StrictMode&gt;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&lt;App /&gt;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&lt;/React.StrictMode&gt;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);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reportWebVitals();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  <w:b/>
          <w:bCs/>
          <w:sz w:val="30"/>
          <w:szCs w:val="30"/>
          <w:u w:val="single"/>
        </w:rPr>
      </w:pPr>
      <w:r>
        <w:rPr>
          <w:rFonts w:ascii="Montserrat" w:hAnsi="Montserrat"/>
          <w:b/>
          <w:bCs/>
          <w:sz w:val="30"/>
          <w:szCs w:val="30"/>
          <w:u w:val="single"/>
        </w:rPr>
        <w:t>Index.css: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body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lastRenderedPageBreak/>
        <w:t xml:space="preserve">  margin: 0;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padding: 0;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font-family: -apple-system, BlinkMacSystemFont, 'Segoe UI', 'Roboto', 'Oxygen',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'Ubuntu', 'Cantarell', 'Fira Sans', 'Droid Sans', 'Helvetica Neue',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sans-serif, 'Montserrat';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-webkit-font-smoothing: antialiased;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-moz-osx-font-smoothing: grayscale;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background-color: rgba(36.12499974668026, 35.64032435417175, 35.071354284882545, 1);  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code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font-family: source-code-pro, Menlo, Monaco, Consolas, 'Courier New',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monospace;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  <w:b/>
          <w:bCs/>
          <w:sz w:val="30"/>
          <w:szCs w:val="30"/>
          <w:u w:val="single"/>
        </w:rPr>
      </w:pPr>
      <w:r>
        <w:rPr>
          <w:rFonts w:ascii="Montserrat" w:hAnsi="Montserrat"/>
          <w:b/>
          <w:bCs/>
          <w:sz w:val="30"/>
          <w:szCs w:val="30"/>
          <w:u w:val="single"/>
        </w:rPr>
        <w:t>Login.js: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import React, { useState } from "react";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import { Link, useNavigate } from "react-router-dom";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import { signInWithEmailAndPassword } from "firebase/auth";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import InputControl from "../InputControl/InputControl";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import { auth } from "../../firebase";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import styles from "./login.module.css";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function Login()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const navigate = useNavigate();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const [values, setValues] = useState({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email: "",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pass: "",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});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const [errorMsg, setErrorMsg] = useState("");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const [submitButtonDisabled, setSubmitButtonDisabled] = useState(false);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const handleSubmission = () =&gt;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if (!values.email || !values.pass)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setErrorMsg("Fill all fields");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return;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setErrorMsg("");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setSubmitButtonDisabled(true);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signInWithEmailAndPassword(auth, values.email, values.pass)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.then(async (res) =&gt;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setSubmitButtonDisabled(false);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lastRenderedPageBreak/>
        <w:t xml:space="preserve">        navigate("/");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})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.catch((err) =&gt;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setSubmitButtonDisabled(false);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setErrorMsg(err.message);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});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};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return (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&lt;div className={styles.container}&gt;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&lt;div className={styles.innerBox}&gt;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&lt;h1 className={styles.heading}&gt;Login&lt;/h1&gt;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&lt;InputControl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label="Email"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onChange={(event) =&gt;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setValues((prev) =&gt; ({ ...prev, email: event.target.value }))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placeholder="Enter email address"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/&gt;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&lt;InputControl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label="Password"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onChange={(event) =&gt;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setValues((prev) =&gt; ({ ...prev, pass: event.target.value }))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placeholder="Enter Password"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/&gt;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&lt;div className={styles.footer}&gt;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&lt;b className={styles.error}&gt;{errorMsg}&lt;/b&gt;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&lt;button disabled={submitButtonDisabled} onClick={handleSubmission}&gt;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Login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&lt;/button&gt;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&lt;p&gt;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Already have an account?{" "}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&lt;span&gt;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  &lt;Link to="/signup"&gt;Sign up&lt;/Link&gt;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&lt;/span&gt;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&lt;/p&gt;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&lt;/div&gt;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&lt;/div&gt;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&lt;/div&gt;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export default Login;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628AC">
      <w:pPr>
        <w:pStyle w:val="Standard"/>
        <w:rPr>
          <w:rFonts w:ascii="Montserrat" w:hAnsi="Montserrat"/>
          <w:b/>
          <w:bCs/>
          <w:sz w:val="30"/>
          <w:szCs w:val="30"/>
          <w:u w:val="single"/>
        </w:rPr>
      </w:pPr>
    </w:p>
    <w:p w:rsidR="000628AC" w:rsidRDefault="000628AC">
      <w:pPr>
        <w:pStyle w:val="Standard"/>
        <w:rPr>
          <w:rFonts w:ascii="Montserrat" w:hAnsi="Montserrat"/>
          <w:b/>
          <w:bCs/>
          <w:sz w:val="30"/>
          <w:szCs w:val="30"/>
          <w:u w:val="single"/>
        </w:rPr>
      </w:pPr>
    </w:p>
    <w:p w:rsidR="000628AC" w:rsidRDefault="00000000">
      <w:pPr>
        <w:pStyle w:val="Standard"/>
        <w:rPr>
          <w:rFonts w:ascii="Montserrat" w:hAnsi="Montserrat"/>
          <w:b/>
          <w:bCs/>
          <w:sz w:val="30"/>
          <w:szCs w:val="30"/>
          <w:u w:val="single"/>
        </w:rPr>
      </w:pPr>
      <w:r>
        <w:rPr>
          <w:rFonts w:ascii="Montserrat" w:hAnsi="Montserrat"/>
          <w:b/>
          <w:bCs/>
          <w:sz w:val="30"/>
          <w:szCs w:val="30"/>
          <w:u w:val="single"/>
        </w:rPr>
        <w:lastRenderedPageBreak/>
        <w:t>Login.module.css: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.container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height: 100%;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min-height: 100vh;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width: 100%;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background: linear-gradient(to right, #9900ff, #cc80ff);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display: flex;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justify-content: center;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align-items: center;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.heading{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font-size: 2em;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font-weight: bold;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.innerBox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min-width: 480px;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height: fit-content;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width: fit-content;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background-color: #fff;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box-shadow: 1px 1px 4px rgba(0, 0, 0, 0.2);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padding: 30px;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border-radius: 10px;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display: flex;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flex-direction: column;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gap: 30px;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.footer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display: flex;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flex-direction: column;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gap: 20px;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.footer .error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font-weight: bold;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font-size: 0.875rem;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color: #ff3300;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text-align: center;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.footer button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outline: none;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border: none;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background-color: #9900ff;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color: #fff;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border-radius: 5px;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lastRenderedPageBreak/>
        <w:t xml:space="preserve">    font-weight: bold;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font-size: 1rem;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padding: 10px 16px;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width: 100%;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transition: 100ms;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cursor: pointer;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.footer button:disabled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background-color: gray !important;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.footer button:hover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background-color: #aa2aff;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.footer p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font-weight: 700;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color: #000;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.footer p span a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font-weight: bold;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color: #9900ff;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letter-spacing: 1px;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font-size: 1rem;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text-decoration: none;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}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  <w:b/>
          <w:bCs/>
          <w:sz w:val="30"/>
          <w:szCs w:val="30"/>
          <w:u w:val="single"/>
        </w:rPr>
      </w:pPr>
      <w:r>
        <w:rPr>
          <w:rFonts w:ascii="Montserrat" w:hAnsi="Montserrat"/>
          <w:b/>
          <w:bCs/>
          <w:sz w:val="30"/>
          <w:szCs w:val="30"/>
          <w:u w:val="single"/>
        </w:rPr>
        <w:t>Signup.js: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import React, { useState } from "react";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import { Link, useNavigate } from "react-router-dom";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import { createUserWithEmailAndPassword, updateProfile } from "firebase/auth";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import InputControl from "../InputControl/InputControl";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import { auth } from "../../firebase";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import styles from "./signup.module.css";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function Signup()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const navigate = useNavigate();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const [values, setValues] = useState({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name: "",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email: "",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pass: "",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});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lastRenderedPageBreak/>
        <w:t xml:space="preserve">  const [errorMsg, setErrorMsg] = useState("");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const [submitButtonDisabled, setSubmitButtonDisabled] = useState(false);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const handleSubmission = () =&gt;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if (!values.name || !values.email || !values.pass)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setErrorMsg("Fill all fields");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return;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setErrorMsg("");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setSubmitButtonDisabled(true);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createUserWithEmailAndPassword(auth, values.email, values.pass)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.then(async (res) =&gt;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setSubmitButtonDisabled(false);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const user = res.user;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await updateProfile(user,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displayName: values.name,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});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navigate("/");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})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.catch((err) =&gt;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setSubmitButtonDisabled(false);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setErrorMsg(err.message);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});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};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return (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&lt;div className={styles.container}&gt;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&lt;div className={styles.innerBox}&gt;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&lt;h1 className={styles.heading}&gt;Signup&lt;/h1&gt;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&lt;InputControl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label="Name"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placeholder="Enter your name"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onChange={(event) =&gt;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setValues((prev) =&gt; ({ ...prev, name: event.target.value }))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/&gt;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&lt;InputControl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label="Email"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placeholder="Enter email address"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onChange={(event) =&gt;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setValues((prev) =&gt; ({ ...prev, email: event.target.value }))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/&gt;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&lt;InputControl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label="Password"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placeholder="Enter password"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lastRenderedPageBreak/>
        <w:t xml:space="preserve">          onChange={(event) =&gt;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setValues((prev) =&gt; ({ ...prev, pass: event.target.value }))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/&gt;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&lt;div className={styles.footer}&gt;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&lt;b className={styles.error}&gt;{errorMsg}&lt;/b&gt;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&lt;button onClick={handleSubmission} disabled={submitButtonDisabled}&gt;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Signup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&lt;/button&gt;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&lt;p&gt;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Already have an account?{" "}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&lt;span&gt;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  &lt;Link to="/login"&gt;Login&lt;/Link&gt;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&lt;/span&gt;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&lt;/p&gt;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&lt;/div&gt;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&lt;/div&gt;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&lt;/div&gt;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export default Signup;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  <w:b/>
          <w:bCs/>
          <w:sz w:val="30"/>
          <w:szCs w:val="30"/>
          <w:u w:val="single"/>
        </w:rPr>
      </w:pPr>
      <w:r>
        <w:rPr>
          <w:rFonts w:ascii="Montserrat" w:hAnsi="Montserrat"/>
          <w:b/>
          <w:bCs/>
          <w:sz w:val="30"/>
          <w:szCs w:val="30"/>
          <w:u w:val="single"/>
        </w:rPr>
        <w:t>Signup.module.css:</w:t>
      </w:r>
    </w:p>
    <w:p w:rsidR="000628AC" w:rsidRDefault="000628AC">
      <w:pPr>
        <w:pStyle w:val="Standard"/>
        <w:rPr>
          <w:rFonts w:ascii="Montserrat" w:hAnsi="Montserrat"/>
          <w:b/>
          <w:bCs/>
          <w:sz w:val="30"/>
          <w:szCs w:val="30"/>
          <w:u w:val="single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.container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height: 100%;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min-height: 100vh;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width: 100%;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background: linear-gradient(to right, #9900ff, #cc80ff);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display: flex;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justify-content: center;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align-items: center;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.innerBox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min-width: 480px;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height: fit-content;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width: fit-content;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background-color: #fff;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box-shadow: 1px 1px 4px rgba(0, 0, 0, 0.2);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padding: 30px;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border-radius: 10px;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display: flex;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flex-direction: column;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gap: 30px;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lastRenderedPageBreak/>
        <w:t xml:space="preserve">  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.footer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display: flex;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flex-direction: column;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gap: 20px;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.footer .error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font-weight: bold;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font-size: 0.875rem;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color: #ff3300;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text-align: center;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.footer button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outline: none;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border: none;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background-color: #9900ff;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color: #fff;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border-radius: 5px;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font-weight: bold;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font-size: 1rem;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padding: 10px 16px;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width: 100%;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transition: 100ms;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cursor: pointer;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.footer button:disabled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background-color: gray !important;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.footer button:hover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background-color: #aa2aff;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.footer p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font-weight: 700;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color: #000;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.footer p span a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font-weight: bold;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color: #9900ff;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letter-spacing: 1px;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font-size: 1rem;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text-decoration: none;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}</w:t>
      </w:r>
    </w:p>
    <w:p w:rsidR="000628AC" w:rsidRDefault="00000000">
      <w:pPr>
        <w:pStyle w:val="Standard"/>
        <w:rPr>
          <w:rFonts w:ascii="Montserrat" w:hAnsi="Montserrat"/>
          <w:b/>
          <w:bCs/>
          <w:sz w:val="30"/>
          <w:szCs w:val="30"/>
          <w:u w:val="single"/>
        </w:rPr>
      </w:pPr>
      <w:r>
        <w:rPr>
          <w:rFonts w:ascii="Montserrat" w:hAnsi="Montserrat"/>
          <w:b/>
          <w:bCs/>
          <w:sz w:val="30"/>
          <w:szCs w:val="30"/>
          <w:u w:val="single"/>
        </w:rPr>
        <w:lastRenderedPageBreak/>
        <w:t>InputControl.js: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import React from "react";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import styles from "./InputControl.module.css";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function InputControl(props)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return (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&lt;div className={styles.container}&gt;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{props.label &amp;&amp; &lt;label&gt;{props.label}&lt;/label&gt;}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&lt;input type="text" {...props} /&gt;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&lt;/div&gt;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export default InputControl;</w:t>
      </w:r>
    </w:p>
    <w:p w:rsidR="000628AC" w:rsidRDefault="000628AC">
      <w:pPr>
        <w:pStyle w:val="Standard"/>
        <w:rPr>
          <w:rFonts w:ascii="Montserrat" w:hAnsi="Montserrat"/>
          <w:b/>
          <w:bCs/>
          <w:sz w:val="30"/>
          <w:szCs w:val="30"/>
          <w:u w:val="single"/>
        </w:rPr>
      </w:pPr>
    </w:p>
    <w:p w:rsidR="000628AC" w:rsidRDefault="00000000">
      <w:pPr>
        <w:pStyle w:val="Standard"/>
        <w:rPr>
          <w:rFonts w:ascii="Montserrat" w:hAnsi="Montserrat"/>
          <w:b/>
          <w:bCs/>
          <w:sz w:val="30"/>
          <w:szCs w:val="30"/>
          <w:u w:val="single"/>
        </w:rPr>
      </w:pPr>
      <w:r>
        <w:rPr>
          <w:rFonts w:ascii="Montserrat" w:hAnsi="Montserrat"/>
          <w:b/>
          <w:bCs/>
          <w:sz w:val="30"/>
          <w:szCs w:val="30"/>
          <w:u w:val="single"/>
        </w:rPr>
        <w:t>InputControl.module.css: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.container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display: flex;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flex-direction: column;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gap: 8px;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.container label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font-weight: 700;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font-size: 1rem;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color: #313131;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.container input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border-radius: 5px;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border: 1px solid #dddddd;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outline: none;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padding: 10px 15px;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color: #000;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.container input:hover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border-color: #ccc;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.container input:focus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border-color: #9900ff;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}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  <w:b/>
          <w:bCs/>
          <w:sz w:val="30"/>
          <w:szCs w:val="30"/>
          <w:u w:val="single"/>
        </w:rPr>
      </w:pPr>
      <w:r>
        <w:rPr>
          <w:rFonts w:ascii="Montserrat" w:hAnsi="Montserrat"/>
          <w:b/>
          <w:bCs/>
          <w:sz w:val="30"/>
          <w:szCs w:val="30"/>
          <w:u w:val="single"/>
        </w:rPr>
        <w:lastRenderedPageBreak/>
        <w:t>Home.js: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import React, { useState } from "react";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import { Link, useNavigate } from "react-router-dom";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import styles from "../Login/login.module.css";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import InputControl from "../InputControl/InputControl";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import { auth } from "../../firebase";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import { signInWithEmailAndPassword } from "firebase/auth";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//import { getAuth, signOut } from "firebase/auth";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//import logout from "../Logout/Logout";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//import Attendance from '../Attendance/Attendance';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function Home(props) {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const navigate = useNavigate();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const [values, setValues] = useState({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email: "",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pass: "",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});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const [errorMsg, setErrorMsg] = useState("");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const [submitButtonDisabled, setSubmitButtonDisabled] = useState(false);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const handleSubmission = () =&gt;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if (!values.email || !values.pass)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setErrorMsg("Fill all fields");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return;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setErrorMsg("");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setSubmitButtonDisabled(true);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signInWithEmailAndPassword(auth, values.email, values.pass)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.then(async (res) =&gt;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setSubmitButtonDisabled(false);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navigate("/");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})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.catch((err) =&gt;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setSubmitButtonDisabled(false);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setErrorMsg(err.message);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});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};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if(props.name){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/* const logout= document.getElementById('signout');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logout.addEventListener('click', (e) =&gt;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e.preventDefault();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lastRenderedPageBreak/>
        <w:t xml:space="preserve">    const auth=getAuth();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auth.signOut().then(() =&gt;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alert('User Signed Out!!');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});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});*/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//function logout(){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//};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/* var logt = document.getElementById("signout");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logt.onclick = () =&gt;{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const auth = getAuth();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signOut(auth).then(() =&gt;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alert("Sign out successful");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}).catch((error) =&gt;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alert("Error signing out!!");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});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};*/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return (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&lt;div id="root"&gt;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&lt;div class="main_back"&gt;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&lt;div class="navbar_red"&gt;&lt;/div&gt;&lt;span  class="title"&gt;ATTENDANCE MANAGEMENT SYSTEM&lt;/span&gt;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&lt;div class="nav_back"&gt;&lt;/div&gt;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&lt;div class="user_img"&gt;&lt;/div&gt;&lt;span  class="feat3"&gt;Users List&lt;/span&gt;&lt;Link to="/attendance"&gt;&lt;span  class="feat1"&gt;Attendance&lt;/span&gt;&lt;/Link&gt;&lt;span class="username"&gt;{`Hi ${props.name}`}&lt;/span&gt;&lt;span  class="current_details"&gt;CURRENT TIME: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19:20:47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CURRENT DATE: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17/09/2022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SATURDAY&lt;/span&gt;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&lt;div class="logout_button"&gt;&lt;/div&gt;&lt;span class="logout_textsp"&gt;&lt;Link id="signout" class="logout_text" to="/login"&gt;Logout&lt;/Link&gt;&lt;/span&gt;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&lt;div class="pegasus_img"&gt;&lt;/div&gt;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&lt;div class="app_window"&gt;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&lt;span class="e3_117"&gt;Successfully Signed in User!!&lt;/span&gt;&lt;span class="e3_118"&gt;Welcome to your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Attendance Management System.&lt;/span&gt;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&lt;/div&gt;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&lt;/div&gt;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&lt;/div&gt;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//&lt;Link to="/login"&gt;Login&lt;/Link&gt;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lastRenderedPageBreak/>
        <w:t xml:space="preserve">      //&lt;h2&gt;{props.name ? `Welcome - ${props.name}` : "Login please"}&lt;/h2&gt;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else{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return(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&lt;div className={styles.container}&gt;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&lt;div className={styles.innerBox}&gt;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&lt;h1 className={styles.heading}&gt;Login&lt;/h1&gt;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&lt;InputControl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label="Email"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onChange={(event) =&gt;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setValues((prev) =&gt; ({ ...prev, email: event.target.value }))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placeholder="Enter email address"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/&gt;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&lt;InputControl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label="Password"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onChange={(event) =&gt;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setValues((prev) =&gt; ({ ...prev, pass: event.target.value }))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placeholder="Enter Password"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/&gt;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&lt;div className={styles.footer}&gt;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&lt;b className={styles.error}&gt;{errorMsg}&lt;/b&gt;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&lt;button disabled={submitButtonDisabled} onClick={handleSubmission}&gt;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Login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&lt;/button&gt;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&lt;p&gt;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Already have an account?{" "}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&lt;span&gt;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  &lt;Link to="/signup"&gt;Sign up&lt;/Link&gt;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&lt;/span&gt;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&lt;/p&gt;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&lt;/div&gt;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&lt;/div&gt;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&lt;/div&gt;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export default Home;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  <w:b/>
          <w:bCs/>
          <w:sz w:val="30"/>
          <w:szCs w:val="30"/>
          <w:u w:val="single"/>
        </w:rPr>
      </w:pPr>
      <w:r>
        <w:rPr>
          <w:rFonts w:ascii="Montserrat" w:hAnsi="Montserrat"/>
          <w:b/>
          <w:bCs/>
          <w:sz w:val="30"/>
          <w:szCs w:val="30"/>
          <w:u w:val="single"/>
        </w:rPr>
        <w:lastRenderedPageBreak/>
        <w:t>Attendance.jsx: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import React from "react";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import { Link } from "react-router-dom";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//import { collection, getDocs } from "firebase/firestore";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//import { db } from "../../firebase";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import styles from "./attendance.module.css";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import {Table} from 'react-bootstrap';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import {ref,onValue} from 'firebase/database';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import { startFirebase } from "../../firebase";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export default function Attendance(props){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/* const [Attendance, setAttendance] = useState([])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useEffect(() =&gt;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getStudent_attendance()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},[])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useEffect(() =&gt;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console.log(Attendance)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},[Attendance])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function getStudent_attendance(){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const Student_AttendanceRef = collection(db,'Student_Attendance')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getDocs(Student_AttendanceRef)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.then(response =&gt;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const attend = response.docs.map(doc =&gt; ({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    data: doc.data(),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    id: doc.id,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    }))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    setAttendance(attend)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})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.catch(error =&gt; console.log(error.message))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}*/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/*function get_student_list(){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const Student_NameRef=collection(db,'Student_Name')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getDocs(Student_NameRef).then(response =&gt;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const name = response.docs.map(doc =&gt; ({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    data: doc.data(),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    id: doc.id,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}))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set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})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}*/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lastRenderedPageBreak/>
        <w:t>const db= startFirebase();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class RealtimeData extends React.Component{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constructor(){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super();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this.state =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    tableData: []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componentDidMount(){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const dbRef= ref(db, 'Student')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onValue(dbRef, (snapshot)=&gt;{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    let records = [];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    snapshot.forEach(childSnapshot=&gt;{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        let keyName = childSnapshot.key;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        let data = childSnapshot.val();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        records.push({"key": keyName, "data":data});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    });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    this.setState({tableData: records});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});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}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render(){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return(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&lt;Table&gt;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    &lt;thead&gt;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        &lt;tr&gt;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            &lt;th&gt;#&lt;/th&gt;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            &lt;th&gt;Student ID&lt;/th&gt;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            &lt;th&gt;Full Name&lt;/th&gt;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            &lt;th&gt;Physics&lt;/th&gt;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            &lt;th&gt;Chemistry&lt;/th&gt;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            &lt;th&gt;Mathematics&lt;/th&gt;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            &lt;th&gt;English&lt;/th&gt;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            &lt;th&gt;OO Programming&lt;/th&gt;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        &lt;/tr&gt;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    &lt;/thead&gt;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    &lt;tbody&gt;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        {this.state.tableData.map((row,index)=&gt;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            return (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            &lt;tr&gt;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                &lt;td&gt;{index}&lt;/td&gt;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                &lt;td&gt;{row.key}&lt;/td&gt;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                &lt;td&gt;{row.data.Name}&lt;/td&gt;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                &lt;td&gt;{row.data.Physics}&lt;/td&gt;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                &lt;td&gt;{row.data.Chemistry}&lt;/td&gt;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                &lt;td&gt;{row.data.Mathematics}&lt;/td&gt;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lastRenderedPageBreak/>
        <w:t xml:space="preserve">                            &lt;td&gt;{row.data.English}&lt;/td&gt;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                &lt;td&gt;{row.data.OOProgramming}&lt;/td&gt;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            &lt;/tr&gt;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            )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        })}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    &lt;/tbody&gt;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  &lt;/Table&gt;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)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return(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&lt;div id="root"&gt;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&lt;div class="main_back"&gt;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&lt;div class="navbar_red"&gt;&lt;/div&gt;&lt;span  className={styles.title}&gt;ATTENDANCE MANAGEMENT SYSTEM&lt;/span&gt;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&lt;div className={styles.nav_back}&gt;&lt;/div&gt;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&lt;Link to="/"&gt;&lt;div class="user_img"&gt;&lt;/div&gt;&lt;/Link&gt;&lt;span  class="feat3"&gt;Users List&lt;/span&gt;&lt;Link to="/attendance"&gt;&lt;span  class="feat1"&gt;Attendance&lt;/span&gt;&lt;/Link&gt;&lt;span class="username"&gt;{`Hi ${props.name}`}&lt;/span&gt;&lt;span  class="current_details"&gt;CURRENT TIME: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19:20:47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CURRENT DATE: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17/09/2022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SATURDAY&lt;/span&gt;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&lt;div&gt;&lt;Link to="/login"&gt;Login&lt;/Link&gt;&lt;/div&gt;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&lt;div class="logout_button"&gt;&lt;/div&gt;&lt;span class="logout_textsp"&gt;&lt;Link id="signout" class="logout_text" to="/login"&gt;Logout&lt;/Link&gt;&lt;/span&gt;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&lt;div class="pegasus_img"&gt;&lt;/div&gt;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&lt;div class="app_window"&gt;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&lt;RealtimeData /&gt;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&lt;/div&gt;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&lt;/div&gt;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&lt;/div&gt;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)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  <w:b/>
          <w:bCs/>
          <w:sz w:val="30"/>
          <w:szCs w:val="30"/>
          <w:u w:val="single"/>
        </w:rPr>
      </w:pPr>
      <w:r>
        <w:rPr>
          <w:rFonts w:ascii="Montserrat" w:hAnsi="Montserrat"/>
          <w:b/>
          <w:bCs/>
          <w:sz w:val="30"/>
          <w:szCs w:val="30"/>
          <w:u w:val="single"/>
        </w:rPr>
        <w:t>Attendance.module.css: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.main_back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background-color:rgba(36.12499974668026, 35.64032435417175, 35.071354284882545, 1);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width:100%;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height:100%;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lastRenderedPageBreak/>
        <w:tab/>
        <w:t>position:absolute;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.navbar_red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background-color:rgba(180.6249949336052, 81.28124848008156, 81.28124848008156, 1);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width:100%;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height:10%;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position:absolute;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left:0px;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top:-3px;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.title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color:rgba(255, 255, 255, 1);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width:80%;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height:62px;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position:absolute;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left:292px;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font-family:Montserrat;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font-weight: bolder;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text-align:center;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font-size:4em;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letter-spacing:0;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.nav_back{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background-color:rgba(217.0000022649765, 217.0000022649765, 217.0000022649765, 1);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width:280px;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height:85%;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position:absolute;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left:20px;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top:8em;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border-top-left-radius:41px;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border-top-right-radius:41px;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border-bottom-left-radius:41px;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border-bottom-right-radius:41px;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.user_img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border-radius:50%;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width:7em;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height:7em;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position:absolute;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left:6em;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top:10em;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background-image:url("/home/047pegasus/IBM /attendance_management_system/images.png");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background-repeat:no-repeat;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background-size:cover;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lastRenderedPageBreak/>
        <w:t>.feat3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color:rgba(0, 0, 0, 1);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width:214.97630310058594px;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height:92.12598419189453px;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position:absolute;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left:52px;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top:15.5em;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font-family:Montserrat;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font-weight: bolder;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text-align:center;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font-size:30px;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letter-spacing:0;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.feat1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color:rgba(0, 0, 0, 1);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width:214.97630310058594px;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height:5%;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position:absolute;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left:52px;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top:12.5em;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font-family:Montserrat;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font-weight: bolder;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text-align:center;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font-size:30px;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letter-spacing:0;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.username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color:rgba(0, 0, 0, 1);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width:215px;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height:44px;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position:absolute;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left:51px;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top:9.5em;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font-family:Montserrat;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font-weight: bolder;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text-align:center;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font-size:30px;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letter-spacing:0;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.current_details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color:rgba(0, 0, 0, 1);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width:253px;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height:138px;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position:absolute;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left:33px;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top:43em;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font-family:Montserrat;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text-align:center;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lastRenderedPageBreak/>
        <w:tab/>
        <w:t>font-size:18px;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letter-spacing:0;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.logout_button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background-color:rgba(36.00000165402889, 36.00000165402889, 35.00000171363354, 1);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width:208px;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height:60px;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position:absolute;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left:55px;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top:40em;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.logout_textsp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color:rgba(255, 255, 255, 1);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width:112px;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height:37px;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position:absolute;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left:104px;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top:21.6em;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font-family:Montserrat;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text-align:left;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font-size:30px;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letter-spacing:0;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.logout_text{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color:white;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text-decoration: none;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.pegasus_img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border-radius:50%;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width:5em;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height:5em;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position:absolute;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left:70px;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top:0.2em;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background-image:url("/home/047pegasus/IBM /attendance_management_system/047pegasus.jpg");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background-repeat:no-repeat;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background-size:cover;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.app_window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background-color:rgba(63.75, 63.75, 63.75, 1);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width:82.5%;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height:84%;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position:absolute;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left:327px;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top:8em;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lastRenderedPageBreak/>
        <w:t>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.e3_117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color:rgba(255, 255, 255, 1);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width:30em;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height:54px;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position:absolute;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left:5em;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top:4em;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font-family:Montserrat;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text-align:center;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font-size:40px;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letter-spacing:0;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.e3_118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color:rgba(255, 255, 255, 1);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width:20em;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height:268px;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position:absolute;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left:2em;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top:4em;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font-family:Montserrat;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text-align:center;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font-size:68px;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ab/>
        <w:t>letter-spacing:0;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thead{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background-color:blueviolet;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th{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font-family: Montserrat;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color: white;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border: 1px solid blueviolet;  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font-weight: bolder;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font-size: 1.5em;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tr{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font-family: Montserrat;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text-align: center;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td{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border: 1px solid blueviolet;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color: white;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628AC">
      <w:pPr>
        <w:pStyle w:val="Standard"/>
        <w:rPr>
          <w:rFonts w:ascii="Montserrat" w:hAnsi="Montserrat"/>
          <w:b/>
          <w:bCs/>
          <w:sz w:val="30"/>
          <w:szCs w:val="30"/>
          <w:u w:val="single"/>
        </w:rPr>
      </w:pPr>
    </w:p>
    <w:p w:rsidR="000628AC" w:rsidRDefault="000628AC">
      <w:pPr>
        <w:pStyle w:val="Standard"/>
        <w:rPr>
          <w:rFonts w:ascii="Montserrat" w:hAnsi="Montserrat"/>
          <w:b/>
          <w:bCs/>
          <w:sz w:val="30"/>
          <w:szCs w:val="30"/>
          <w:u w:val="single"/>
        </w:rPr>
      </w:pPr>
    </w:p>
    <w:p w:rsidR="000628AC" w:rsidRDefault="00000000">
      <w:pPr>
        <w:pStyle w:val="Standard"/>
        <w:rPr>
          <w:rFonts w:ascii="Montserrat" w:hAnsi="Montserrat"/>
          <w:b/>
          <w:bCs/>
          <w:sz w:val="30"/>
          <w:szCs w:val="30"/>
          <w:u w:val="single"/>
        </w:rPr>
      </w:pPr>
      <w:r>
        <w:rPr>
          <w:rFonts w:ascii="Montserrat" w:hAnsi="Montserrat"/>
          <w:b/>
          <w:bCs/>
          <w:sz w:val="30"/>
          <w:szCs w:val="30"/>
          <w:u w:val="single"/>
        </w:rPr>
        <w:lastRenderedPageBreak/>
        <w:t>EditableRow.js: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import React from "react";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const EditableRow = ({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editFormData,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handleEditFormChange,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handleCancelClick,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}) =&gt;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return (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&lt;tr&gt;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&lt;td&gt;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&lt;input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type="text"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required="required"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placeholder="Enter a name..."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name="fullName"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value={editFormData.fullName}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onChange={handleEditFormChange}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&gt;&lt;/input&gt;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&lt;/td&gt;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&lt;td&gt;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&lt;input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type="text"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required="required"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placeholder="Enter an address..."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name="address"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value={editFormData.address}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onChange={handleEditFormChange}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&gt;&lt;/input&gt;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&lt;/td&gt;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&lt;td&gt;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&lt;input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type="text"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required="required"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placeholder="Enter a phone number..."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name="phoneNumber"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value={editFormData.phoneNumber}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onChange={handleEditFormChange}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&gt;&lt;/input&gt;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&lt;/td&gt;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&lt;td&gt;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&lt;input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type="email"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required="required"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placeholder="Enter an email..."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name="email"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value={editFormData.email}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lastRenderedPageBreak/>
        <w:t xml:space="preserve">          onChange={handleEditFormChange}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&gt;&lt;/input&gt;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&lt;/td&gt;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&lt;td&gt;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&lt;button type="submit"&gt;Save&lt;/button&gt;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&lt;button type="button" onClick={handleCancelClick}&gt;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Cancel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&lt;/button&gt;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&lt;/td&gt;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&lt;/tr&gt;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};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export default EditableRow;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  <w:b/>
          <w:bCs/>
          <w:sz w:val="30"/>
          <w:szCs w:val="30"/>
          <w:u w:val="single"/>
        </w:rPr>
      </w:pPr>
      <w:r>
        <w:rPr>
          <w:rFonts w:ascii="Montserrat" w:hAnsi="Montserrat"/>
          <w:b/>
          <w:bCs/>
          <w:sz w:val="30"/>
          <w:szCs w:val="30"/>
          <w:u w:val="single"/>
        </w:rPr>
        <w:t>ReadOnlyRow.js: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import React from "react";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const ReadOnlyRow = ({ contact, handleEditClick, handleDeleteClick }) =&gt;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return (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&lt;tr&gt;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&lt;td&gt;{contact.fullName}&lt;/td&gt;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&lt;td&gt;{contact.address}&lt;/td&gt;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&lt;td&gt;{contact.phoneNumber}&lt;/td&gt;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&lt;td&gt;{contact.email}&lt;/td&gt;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&lt;td&gt;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&lt;button class="button-row"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type="button"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onClick={(event) =&gt; handleEditClick(event, contact)}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Edit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&lt;/button&gt;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&lt;button  class="button-row" type="button" onClick={() =&gt; handleDeleteClick(contact.id)}&gt;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  Delete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  &lt;/button&gt;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  &lt;/td&gt;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&lt;/tr&gt;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};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export default ReadOnlyRow;</w:t>
      </w:r>
    </w:p>
    <w:p w:rsidR="000628AC" w:rsidRDefault="000628AC">
      <w:pPr>
        <w:pStyle w:val="Standard"/>
        <w:rPr>
          <w:rFonts w:ascii="Montserrat" w:hAnsi="Montserrat"/>
          <w:b/>
          <w:bCs/>
          <w:sz w:val="30"/>
          <w:szCs w:val="30"/>
          <w:u w:val="single"/>
        </w:rPr>
      </w:pPr>
    </w:p>
    <w:p w:rsidR="000628AC" w:rsidRDefault="000628AC">
      <w:pPr>
        <w:pStyle w:val="Standard"/>
        <w:rPr>
          <w:rFonts w:ascii="Montserrat" w:hAnsi="Montserrat"/>
          <w:b/>
          <w:bCs/>
          <w:sz w:val="30"/>
          <w:szCs w:val="30"/>
          <w:u w:val="single"/>
        </w:rPr>
      </w:pPr>
    </w:p>
    <w:p w:rsidR="000628AC" w:rsidRDefault="000628AC">
      <w:pPr>
        <w:pStyle w:val="Standard"/>
        <w:rPr>
          <w:rFonts w:ascii="Montserrat" w:hAnsi="Montserrat"/>
          <w:b/>
          <w:bCs/>
          <w:sz w:val="30"/>
          <w:szCs w:val="30"/>
          <w:u w:val="single"/>
        </w:rPr>
      </w:pPr>
    </w:p>
    <w:p w:rsidR="000628AC" w:rsidRDefault="000628AC">
      <w:pPr>
        <w:pStyle w:val="Standard"/>
        <w:rPr>
          <w:rFonts w:ascii="Montserrat" w:hAnsi="Montserrat"/>
          <w:b/>
          <w:bCs/>
          <w:sz w:val="30"/>
          <w:szCs w:val="30"/>
          <w:u w:val="single"/>
        </w:rPr>
      </w:pPr>
    </w:p>
    <w:p w:rsidR="000628AC" w:rsidRDefault="00000000">
      <w:pPr>
        <w:pStyle w:val="Standard"/>
        <w:rPr>
          <w:rFonts w:ascii="Montserrat" w:hAnsi="Montserrat"/>
          <w:b/>
          <w:bCs/>
          <w:sz w:val="30"/>
          <w:szCs w:val="30"/>
          <w:u w:val="single"/>
        </w:rPr>
      </w:pPr>
      <w:r>
        <w:rPr>
          <w:rFonts w:ascii="Montserrat" w:hAnsi="Montserrat"/>
          <w:b/>
          <w:bCs/>
          <w:sz w:val="30"/>
          <w:szCs w:val="30"/>
          <w:u w:val="single"/>
        </w:rPr>
        <w:lastRenderedPageBreak/>
        <w:t>Logout.js: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import { getAuth, signOut } from "firebase/auth";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function logout(){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const auth = getAuth();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signOut(auth).then(() =&gt;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// Sign-out successful.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}).catch((error) =&gt; {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  // An error happened.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 xml:space="preserve">  });</w:t>
      </w: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}</w: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  <w:rPr>
          <w:rFonts w:ascii="Montserrat" w:hAnsi="Montserrat"/>
        </w:rPr>
      </w:pPr>
      <w:r>
        <w:rPr>
          <w:rFonts w:ascii="Montserrat" w:hAnsi="Montserrat"/>
        </w:rPr>
        <w:t>export default logout;</w:t>
      </w:r>
    </w:p>
    <w:p w:rsidR="000628AC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63047</wp:posOffset>
            </wp:positionH>
            <wp:positionV relativeFrom="paragraph">
              <wp:posOffset>185422</wp:posOffset>
            </wp:positionV>
            <wp:extent cx="3738277" cy="2115674"/>
            <wp:effectExtent l="0" t="0" r="0" b="0"/>
            <wp:wrapNone/>
            <wp:docPr id="172777028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 r="742"/>
                    <a:stretch>
                      <a:fillRect/>
                    </a:stretch>
                  </pic:blipFill>
                  <pic:spPr>
                    <a:xfrm>
                      <a:off x="0" y="0"/>
                      <a:ext cx="3738277" cy="211567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59371</wp:posOffset>
                </wp:positionH>
                <wp:positionV relativeFrom="paragraph">
                  <wp:posOffset>137379</wp:posOffset>
                </wp:positionV>
                <wp:extent cx="3738240" cy="368932"/>
                <wp:effectExtent l="0" t="0" r="0" b="0"/>
                <wp:wrapNone/>
                <wp:docPr id="1437440072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8240" cy="3689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0628AC" w:rsidRDefault="00000000">
                            <w:pPr>
                              <w:jc w:val="center"/>
                              <w:rPr>
                                <w:rFonts w:ascii="Montserrat" w:hAnsi="Montserrat" w:cs="Mangal"/>
                                <w:b/>
                                <w:bCs/>
                                <w:color w:val="000000"/>
                                <w:sz w:val="36"/>
                                <w:szCs w:val="36"/>
                                <w14:shadow w14:blurRad="38036" w14:dist="37630" w14:dir="2700000" w14:sx="100000" w14:sy="100000" w14:kx="0" w14:ky="0" w14:algn="b">
                                  <w14:srgbClr w14:val="000000"/>
                                </w14:shadow>
                              </w:rPr>
                            </w:pPr>
                            <w:r>
                              <w:rPr>
                                <w:rFonts w:ascii="Montserrat" w:hAnsi="Montserrat" w:cs="Mangal"/>
                                <w:b/>
                                <w:bCs/>
                                <w:color w:val="000000"/>
                                <w:sz w:val="36"/>
                                <w:szCs w:val="36"/>
                                <w14:shadow w14:blurRad="38036" w14:dist="37630" w14:dir="2700000" w14:sx="100000" w14:sy="100000" w14:kx="0" w14:ky="0" w14:algn="b">
                                  <w14:srgbClr w14:val="000000"/>
                                </w14:shadow>
                              </w:rPr>
                              <w:t>Login Page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8" o:spid="_x0000_s1026" type="#_x0000_t202" style="position:absolute;margin-left:4.65pt;margin-top:10.8pt;width:294.35pt;height:29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" filled="f" stroked="f">
                <v:textbox style="mso-fit-shape-to-text:t">
                  <w:txbxContent>
                    <w:p w:rsidR="000628AC" w:rsidRDefault="00000000">
                      <w:pPr>
                        <w:jc w:val="center"/>
                        <w:rPr>
                          <w:rFonts w:ascii="Montserrat" w:hAnsi="Montserrat" w:cs="Mangal"/>
                          <w:b/>
                          <w:bCs/>
                          <w:color w:val="000000"/>
                          <w:sz w:val="36"/>
                          <w:szCs w:val="36"/>
                          <w14:shadow w14:blurRad="38036" w14:dist="37630" w14:dir="2700000" w14:sx="100000" w14:sy="100000" w14:kx="0" w14:ky="0" w14:algn="b">
                            <w14:srgbClr w14:val="000000"/>
                          </w14:shadow>
                        </w:rPr>
                      </w:pPr>
                      <w:r>
                        <w:rPr>
                          <w:rFonts w:ascii="Montserrat" w:hAnsi="Montserrat" w:cs="Mangal"/>
                          <w:b/>
                          <w:bCs/>
                          <w:color w:val="000000"/>
                          <w:sz w:val="36"/>
                          <w:szCs w:val="36"/>
                          <w14:shadow w14:blurRad="38036" w14:dist="37630" w14:dir="2700000" w14:sx="100000" w14:sy="100000" w14:kx="0" w14:ky="0" w14:algn="b">
                            <w14:srgbClr w14:val="000000"/>
                          </w14:shadow>
                        </w:rPr>
                        <w:t>Login Page</w:t>
                      </w:r>
                    </w:p>
                  </w:txbxContent>
                </v:textbox>
              </v:shape>
            </w:pict>
          </mc:Fallback>
        </mc:AlternateConten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116576</wp:posOffset>
            </wp:positionH>
            <wp:positionV relativeFrom="paragraph">
              <wp:posOffset>49606</wp:posOffset>
            </wp:positionV>
            <wp:extent cx="3738277" cy="2115674"/>
            <wp:effectExtent l="0" t="0" r="0" b="0"/>
            <wp:wrapNone/>
            <wp:docPr id="965412917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8277" cy="211567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97401</wp:posOffset>
                </wp:positionH>
                <wp:positionV relativeFrom="paragraph">
                  <wp:posOffset>49213</wp:posOffset>
                </wp:positionV>
                <wp:extent cx="4056378" cy="645795"/>
                <wp:effectExtent l="0" t="0" r="0" b="1905"/>
                <wp:wrapNone/>
                <wp:docPr id="858585617" name="Text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6378" cy="645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0628AC" w:rsidRDefault="00000000">
                            <w:pPr>
                              <w:jc w:val="center"/>
                              <w:rPr>
                                <w:rFonts w:ascii="Montserrat" w:hAnsi="Montserrat" w:cs="Mangal"/>
                                <w:b/>
                                <w:bCs/>
                                <w:color w:val="000000"/>
                                <w:sz w:val="36"/>
                                <w:szCs w:val="36"/>
                                <w14:shadow w14:blurRad="38036" w14:dist="37630" w14:dir="2700000" w14:sx="100000" w14:sy="100000" w14:kx="0" w14:ky="0" w14:algn="b">
                                  <w14:srgbClr w14:val="000000"/>
                                </w14:shadow>
                              </w:rPr>
                            </w:pPr>
                            <w:r>
                              <w:rPr>
                                <w:rFonts w:ascii="Montserrat" w:hAnsi="Montserrat" w:cs="Mangal"/>
                                <w:b/>
                                <w:bCs/>
                                <w:color w:val="000000"/>
                                <w:sz w:val="36"/>
                                <w:szCs w:val="36"/>
                                <w14:shadow w14:blurRad="38036" w14:dist="37630" w14:dir="2700000" w14:sx="100000" w14:sy="100000" w14:kx="0" w14:ky="0" w14:algn="b">
                                  <w14:srgbClr w14:val="000000"/>
                                </w14:shadow>
                              </w:rPr>
                              <w:t>Attendance System</w:t>
                            </w:r>
                          </w:p>
                          <w:p w:rsidR="000628AC" w:rsidRDefault="00000000">
                            <w:pPr>
                              <w:jc w:val="center"/>
                              <w:rPr>
                                <w:rFonts w:ascii="Montserrat" w:hAnsi="Montserrat" w:cs="Mangal"/>
                                <w:b/>
                                <w:bCs/>
                                <w:color w:val="000000"/>
                                <w:sz w:val="36"/>
                                <w:szCs w:val="36"/>
                                <w14:shadow w14:blurRad="38036" w14:dist="37630" w14:dir="2700000" w14:sx="100000" w14:sy="100000" w14:kx="0" w14:ky="0" w14:algn="b">
                                  <w14:srgbClr w14:val="000000"/>
                                </w14:shadow>
                              </w:rPr>
                            </w:pPr>
                            <w:r>
                              <w:rPr>
                                <w:rFonts w:ascii="Montserrat" w:hAnsi="Montserrat" w:cs="Mangal"/>
                                <w:b/>
                                <w:bCs/>
                                <w:color w:val="000000"/>
                                <w:sz w:val="36"/>
                                <w:szCs w:val="36"/>
                                <w14:shadow w14:blurRad="38036" w14:dist="37630" w14:dir="2700000" w14:sx="100000" w14:sy="100000" w14:kx="0" w14:ky="0" w14:algn="b">
                                  <w14:srgbClr w14:val="000000"/>
                                </w14:shadow>
                              </w:rPr>
                              <w:t xml:space="preserve"> Home Page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1" o:spid="_x0000_s1027" type="#_x0000_t202" style="position:absolute;margin-left:7.65pt;margin-top:3.9pt;width:319.4pt;height:50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" filled="f" stroked="f">
                <v:textbox style="mso-fit-shape-to-text:t">
                  <w:txbxContent>
                    <w:p w:rsidR="000628AC" w:rsidRDefault="00000000">
                      <w:pPr>
                        <w:jc w:val="center"/>
                        <w:rPr>
                          <w:rFonts w:ascii="Montserrat" w:hAnsi="Montserrat" w:cs="Mangal"/>
                          <w:b/>
                          <w:bCs/>
                          <w:color w:val="000000"/>
                          <w:sz w:val="36"/>
                          <w:szCs w:val="36"/>
                          <w14:shadow w14:blurRad="38036" w14:dist="37630" w14:dir="2700000" w14:sx="100000" w14:sy="100000" w14:kx="0" w14:ky="0" w14:algn="b">
                            <w14:srgbClr w14:val="000000"/>
                          </w14:shadow>
                        </w:rPr>
                      </w:pPr>
                      <w:r>
                        <w:rPr>
                          <w:rFonts w:ascii="Montserrat" w:hAnsi="Montserrat" w:cs="Mangal"/>
                          <w:b/>
                          <w:bCs/>
                          <w:color w:val="000000"/>
                          <w:sz w:val="36"/>
                          <w:szCs w:val="36"/>
                          <w14:shadow w14:blurRad="38036" w14:dist="37630" w14:dir="2700000" w14:sx="100000" w14:sy="100000" w14:kx="0" w14:ky="0" w14:algn="b">
                            <w14:srgbClr w14:val="000000"/>
                          </w14:shadow>
                        </w:rPr>
                        <w:t>Attendance System</w:t>
                      </w:r>
                    </w:p>
                    <w:p w:rsidR="000628AC" w:rsidRDefault="00000000">
                      <w:pPr>
                        <w:jc w:val="center"/>
                        <w:rPr>
                          <w:rFonts w:ascii="Montserrat" w:hAnsi="Montserrat" w:cs="Mangal"/>
                          <w:b/>
                          <w:bCs/>
                          <w:color w:val="000000"/>
                          <w:sz w:val="36"/>
                          <w:szCs w:val="36"/>
                          <w14:shadow w14:blurRad="38036" w14:dist="37630" w14:dir="2700000" w14:sx="100000" w14:sy="100000" w14:kx="0" w14:ky="0" w14:algn="b">
                            <w14:srgbClr w14:val="000000"/>
                          </w14:shadow>
                        </w:rPr>
                      </w:pPr>
                      <w:r>
                        <w:rPr>
                          <w:rFonts w:ascii="Montserrat" w:hAnsi="Montserrat" w:cs="Mangal"/>
                          <w:b/>
                          <w:bCs/>
                          <w:color w:val="000000"/>
                          <w:sz w:val="36"/>
                          <w:szCs w:val="36"/>
                          <w14:shadow w14:blurRad="38036" w14:dist="37630" w14:dir="2700000" w14:sx="100000" w14:sy="100000" w14:kx="0" w14:ky="0" w14:algn="b">
                            <w14:srgbClr w14:val="000000"/>
                          </w14:shadow>
                        </w:rPr>
                        <w:t xml:space="preserve"> Home Page</w:t>
                      </w:r>
                    </w:p>
                  </w:txbxContent>
                </v:textbox>
              </v:shape>
            </w:pict>
          </mc:Fallback>
        </mc:AlternateContent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-206508</wp:posOffset>
            </wp:positionH>
            <wp:positionV relativeFrom="paragraph">
              <wp:posOffset>-506550</wp:posOffset>
            </wp:positionV>
            <wp:extent cx="3738277" cy="2115674"/>
            <wp:effectExtent l="0" t="0" r="0" b="0"/>
            <wp:wrapNone/>
            <wp:docPr id="1884034787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8277" cy="211567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628AC">
      <w:pPr>
        <w:pStyle w:val="Standard"/>
        <w:rPr>
          <w:rFonts w:ascii="Montserrat" w:hAnsi="Montserrat"/>
        </w:rPr>
      </w:pPr>
    </w:p>
    <w:p w:rsidR="000628AC" w:rsidRDefault="00000000">
      <w:pPr>
        <w:pStyle w:val="Standard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-178765</wp:posOffset>
                </wp:positionH>
                <wp:positionV relativeFrom="paragraph">
                  <wp:posOffset>6614156</wp:posOffset>
                </wp:positionV>
                <wp:extent cx="3980182" cy="645795"/>
                <wp:effectExtent l="0" t="0" r="0" b="1905"/>
                <wp:wrapNone/>
                <wp:docPr id="210999104" name="Text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0182" cy="645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0628AC" w:rsidRDefault="00000000">
                            <w:pPr>
                              <w:jc w:val="center"/>
                              <w:rPr>
                                <w:rFonts w:ascii="Montserrat" w:hAnsi="Montserrat" w:cs="Mangal"/>
                                <w:b/>
                                <w:bCs/>
                                <w:color w:val="000000"/>
                                <w:sz w:val="36"/>
                                <w:szCs w:val="36"/>
                                <w14:shadow w14:blurRad="38036" w14:dist="37630" w14:dir="2700000" w14:sx="100000" w14:sy="100000" w14:kx="0" w14:ky="0" w14:algn="b">
                                  <w14:srgbClr w14:val="000000"/>
                                </w14:shadow>
                              </w:rPr>
                            </w:pPr>
                            <w:r>
                              <w:rPr>
                                <w:rFonts w:ascii="Montserrat" w:hAnsi="Montserrat" w:cs="Mangal"/>
                                <w:b/>
                                <w:bCs/>
                                <w:color w:val="000000"/>
                                <w:sz w:val="36"/>
                                <w:szCs w:val="36"/>
                                <w14:shadow w14:blurRad="38036" w14:dist="37630" w14:dir="2700000" w14:sx="100000" w14:sy="100000" w14:kx="0" w14:ky="0" w14:algn="b">
                                  <w14:srgbClr w14:val="000000"/>
                                </w14:shadow>
                              </w:rPr>
                              <w:t xml:space="preserve">Attendance Management </w:t>
                            </w:r>
                          </w:p>
                          <w:p w:rsidR="000628AC" w:rsidRDefault="00000000">
                            <w:pPr>
                              <w:jc w:val="center"/>
                              <w:rPr>
                                <w:rFonts w:ascii="Montserrat" w:hAnsi="Montserrat" w:cs="Mangal"/>
                                <w:b/>
                                <w:bCs/>
                                <w:color w:val="000000"/>
                                <w:sz w:val="36"/>
                                <w:szCs w:val="36"/>
                                <w14:shadow w14:blurRad="38036" w14:dist="37630" w14:dir="2700000" w14:sx="100000" w14:sy="100000" w14:kx="0" w14:ky="0" w14:algn="b">
                                  <w14:srgbClr w14:val="000000"/>
                                </w14:shadow>
                              </w:rPr>
                            </w:pPr>
                            <w:r>
                              <w:rPr>
                                <w:rFonts w:ascii="Montserrat" w:hAnsi="Montserrat" w:cs="Mangal"/>
                                <w:b/>
                                <w:bCs/>
                                <w:color w:val="000000"/>
                                <w:sz w:val="36"/>
                                <w:szCs w:val="36"/>
                                <w14:shadow w14:blurRad="38036" w14:dist="37630" w14:dir="2700000" w14:sx="100000" w14:sy="100000" w14:kx="0" w14:ky="0" w14:algn="b">
                                  <w14:srgbClr w14:val="000000"/>
                                </w14:shadow>
                              </w:rPr>
                              <w:t>Page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2" o:spid="_x0000_s1028" type="#_x0000_t202" style="position:absolute;margin-left:-14.1pt;margin-top:520.8pt;width:313.4pt;height:50.8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" filled="f" stroked="f">
                <v:textbox style="mso-fit-shape-to-text:t">
                  <w:txbxContent>
                    <w:p w:rsidR="000628AC" w:rsidRDefault="00000000">
                      <w:pPr>
                        <w:jc w:val="center"/>
                        <w:rPr>
                          <w:rFonts w:ascii="Montserrat" w:hAnsi="Montserrat" w:cs="Mangal"/>
                          <w:b/>
                          <w:bCs/>
                          <w:color w:val="000000"/>
                          <w:sz w:val="36"/>
                          <w:szCs w:val="36"/>
                          <w14:shadow w14:blurRad="38036" w14:dist="37630" w14:dir="2700000" w14:sx="100000" w14:sy="100000" w14:kx="0" w14:ky="0" w14:algn="b">
                            <w14:srgbClr w14:val="000000"/>
                          </w14:shadow>
                        </w:rPr>
                      </w:pPr>
                      <w:r>
                        <w:rPr>
                          <w:rFonts w:ascii="Montserrat" w:hAnsi="Montserrat" w:cs="Mangal"/>
                          <w:b/>
                          <w:bCs/>
                          <w:color w:val="000000"/>
                          <w:sz w:val="36"/>
                          <w:szCs w:val="36"/>
                          <w14:shadow w14:blurRad="38036" w14:dist="37630" w14:dir="2700000" w14:sx="100000" w14:sy="100000" w14:kx="0" w14:ky="0" w14:algn="b">
                            <w14:srgbClr w14:val="000000"/>
                          </w14:shadow>
                        </w:rPr>
                        <w:t xml:space="preserve">Attendance Management </w:t>
                      </w:r>
                    </w:p>
                    <w:p w:rsidR="000628AC" w:rsidRDefault="00000000">
                      <w:pPr>
                        <w:jc w:val="center"/>
                        <w:rPr>
                          <w:rFonts w:ascii="Montserrat" w:hAnsi="Montserrat" w:cs="Mangal"/>
                          <w:b/>
                          <w:bCs/>
                          <w:color w:val="000000"/>
                          <w:sz w:val="36"/>
                          <w:szCs w:val="36"/>
                          <w14:shadow w14:blurRad="38036" w14:dist="37630" w14:dir="2700000" w14:sx="100000" w14:sy="100000" w14:kx="0" w14:ky="0" w14:algn="b">
                            <w14:srgbClr w14:val="000000"/>
                          </w14:shadow>
                        </w:rPr>
                      </w:pPr>
                      <w:r>
                        <w:rPr>
                          <w:rFonts w:ascii="Montserrat" w:hAnsi="Montserrat" w:cs="Mangal"/>
                          <w:b/>
                          <w:bCs/>
                          <w:color w:val="000000"/>
                          <w:sz w:val="36"/>
                          <w:szCs w:val="36"/>
                          <w14:shadow w14:blurRad="38036" w14:dist="37630" w14:dir="2700000" w14:sx="100000" w14:sy="100000" w14:kx="0" w14:ky="0" w14:algn="b">
                            <w14:srgbClr w14:val="000000"/>
                          </w14:shadow>
                        </w:rPr>
                        <w:t>Page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-136730</wp:posOffset>
            </wp:positionH>
            <wp:positionV relativeFrom="paragraph">
              <wp:posOffset>4202554</wp:posOffset>
            </wp:positionV>
            <wp:extent cx="3738277" cy="2115674"/>
            <wp:effectExtent l="0" t="0" r="0" b="0"/>
            <wp:wrapNone/>
            <wp:docPr id="1326828923" name="Picture 20205120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8277" cy="211567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-1271</wp:posOffset>
                </wp:positionH>
                <wp:positionV relativeFrom="paragraph">
                  <wp:posOffset>3444919</wp:posOffset>
                </wp:positionV>
                <wp:extent cx="3738240" cy="368932"/>
                <wp:effectExtent l="0" t="0" r="0" b="0"/>
                <wp:wrapNone/>
                <wp:docPr id="1027203215" name="Text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8240" cy="3689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0628AC" w:rsidRDefault="00000000">
                            <w:pPr>
                              <w:jc w:val="center"/>
                              <w:rPr>
                                <w:rFonts w:ascii="Montserrat" w:hAnsi="Montserrat" w:cs="Mangal"/>
                                <w:b/>
                                <w:bCs/>
                                <w:color w:val="000000"/>
                                <w:sz w:val="36"/>
                                <w:szCs w:val="36"/>
                                <w14:shadow w14:blurRad="38036" w14:dist="37630" w14:dir="2700000" w14:sx="100000" w14:sy="100000" w14:kx="0" w14:ky="0" w14:algn="b">
                                  <w14:srgbClr w14:val="000000"/>
                                </w14:shadow>
                              </w:rPr>
                            </w:pPr>
                            <w:r>
                              <w:rPr>
                                <w:rFonts w:ascii="Montserrat" w:hAnsi="Montserrat" w:cs="Mangal"/>
                                <w:b/>
                                <w:bCs/>
                                <w:color w:val="000000"/>
                                <w:sz w:val="36"/>
                                <w:szCs w:val="36"/>
                                <w14:shadow w14:blurRad="38036" w14:dist="37630" w14:dir="2700000" w14:sx="100000" w14:sy="100000" w14:kx="0" w14:ky="0" w14:algn="b">
                                  <w14:srgbClr w14:val="000000"/>
                                </w14:shadow>
                              </w:rPr>
                              <w:t>Logout Page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3" o:spid="_x0000_s1029" type="#_x0000_t202" style="position:absolute;margin-left:-.1pt;margin-top:271.25pt;width:294.35pt;height:29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" filled="f" stroked="f">
                <v:textbox style="mso-fit-shape-to-text:t">
                  <w:txbxContent>
                    <w:p w:rsidR="000628AC" w:rsidRDefault="00000000">
                      <w:pPr>
                        <w:jc w:val="center"/>
                        <w:rPr>
                          <w:rFonts w:ascii="Montserrat" w:hAnsi="Montserrat" w:cs="Mangal"/>
                          <w:b/>
                          <w:bCs/>
                          <w:color w:val="000000"/>
                          <w:sz w:val="36"/>
                          <w:szCs w:val="36"/>
                          <w14:shadow w14:blurRad="38036" w14:dist="37630" w14:dir="2700000" w14:sx="100000" w14:sy="100000" w14:kx="0" w14:ky="0" w14:algn="b">
                            <w14:srgbClr w14:val="000000"/>
                          </w14:shadow>
                        </w:rPr>
                      </w:pPr>
                      <w:r>
                        <w:rPr>
                          <w:rFonts w:ascii="Montserrat" w:hAnsi="Montserrat" w:cs="Mangal"/>
                          <w:b/>
                          <w:bCs/>
                          <w:color w:val="000000"/>
                          <w:sz w:val="36"/>
                          <w:szCs w:val="36"/>
                          <w14:shadow w14:blurRad="38036" w14:dist="37630" w14:dir="2700000" w14:sx="100000" w14:sy="100000" w14:kx="0" w14:ky="0" w14:algn="b">
                            <w14:srgbClr w14:val="000000"/>
                          </w14:shadow>
                        </w:rPr>
                        <w:t>Logout Page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-143771</wp:posOffset>
            </wp:positionH>
            <wp:positionV relativeFrom="paragraph">
              <wp:posOffset>1115238</wp:posOffset>
            </wp:positionV>
            <wp:extent cx="3738277" cy="2115674"/>
            <wp:effectExtent l="0" t="0" r="0" b="0"/>
            <wp:wrapNone/>
            <wp:docPr id="1696981478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8277" cy="211567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-136529</wp:posOffset>
                </wp:positionH>
                <wp:positionV relativeFrom="paragraph">
                  <wp:posOffset>119941</wp:posOffset>
                </wp:positionV>
                <wp:extent cx="3738240" cy="368932"/>
                <wp:effectExtent l="0" t="0" r="0" b="0"/>
                <wp:wrapNone/>
                <wp:docPr id="1326803956" name="Text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8240" cy="3689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0628AC" w:rsidRDefault="00000000">
                            <w:pPr>
                              <w:jc w:val="center"/>
                              <w:rPr>
                                <w:rFonts w:ascii="Montserrat" w:hAnsi="Montserrat" w:cs="Mangal"/>
                                <w:b/>
                                <w:bCs/>
                                <w:color w:val="000000"/>
                                <w:sz w:val="36"/>
                                <w:szCs w:val="36"/>
                                <w14:shadow w14:blurRad="38036" w14:dist="37630" w14:dir="2700000" w14:sx="100000" w14:sy="100000" w14:kx="0" w14:ky="0" w14:algn="b">
                                  <w14:srgbClr w14:val="000000"/>
                                </w14:shadow>
                              </w:rPr>
                            </w:pPr>
                            <w:r>
                              <w:rPr>
                                <w:rFonts w:ascii="Montserrat" w:hAnsi="Montserrat" w:cs="Mangal"/>
                                <w:b/>
                                <w:bCs/>
                                <w:color w:val="000000"/>
                                <w:sz w:val="36"/>
                                <w:szCs w:val="36"/>
                                <w14:shadow w14:blurRad="38036" w14:dist="37630" w14:dir="2700000" w14:sx="100000" w14:sy="100000" w14:kx="0" w14:ky="0" w14:algn="b">
                                  <w14:srgbClr w14:val="000000"/>
                                </w14:shadow>
                              </w:rPr>
                              <w:t>User List Page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" o:spid="_x0000_s1030" type="#_x0000_t202" style="position:absolute;margin-left:-10.75pt;margin-top:9.45pt;width:294.35pt;height:29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" filled="f" stroked="f">
                <v:textbox style="mso-fit-shape-to-text:t">
                  <w:txbxContent>
                    <w:p w:rsidR="000628AC" w:rsidRDefault="00000000">
                      <w:pPr>
                        <w:jc w:val="center"/>
                        <w:rPr>
                          <w:rFonts w:ascii="Montserrat" w:hAnsi="Montserrat" w:cs="Mangal"/>
                          <w:b/>
                          <w:bCs/>
                          <w:color w:val="000000"/>
                          <w:sz w:val="36"/>
                          <w:szCs w:val="36"/>
                          <w14:shadow w14:blurRad="38036" w14:dist="37630" w14:dir="2700000" w14:sx="100000" w14:sy="100000" w14:kx="0" w14:ky="0" w14:algn="b">
                            <w14:srgbClr w14:val="000000"/>
                          </w14:shadow>
                        </w:rPr>
                      </w:pPr>
                      <w:r>
                        <w:rPr>
                          <w:rFonts w:ascii="Montserrat" w:hAnsi="Montserrat" w:cs="Mangal"/>
                          <w:b/>
                          <w:bCs/>
                          <w:color w:val="000000"/>
                          <w:sz w:val="36"/>
                          <w:szCs w:val="36"/>
                          <w14:shadow w14:blurRad="38036" w14:dist="37630" w14:dir="2700000" w14:sx="100000" w14:sy="100000" w14:kx="0" w14:ky="0" w14:algn="b">
                            <w14:srgbClr w14:val="000000"/>
                          </w14:shadow>
                        </w:rPr>
                        <w:t>User List Page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7906387</wp:posOffset>
            </wp:positionH>
            <wp:positionV relativeFrom="paragraph">
              <wp:posOffset>-630</wp:posOffset>
            </wp:positionV>
            <wp:extent cx="3738277" cy="2115674"/>
            <wp:effectExtent l="0" t="0" r="0" b="0"/>
            <wp:wrapNone/>
            <wp:docPr id="1669294854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8277" cy="211567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7816848</wp:posOffset>
                </wp:positionH>
                <wp:positionV relativeFrom="paragraph">
                  <wp:posOffset>2155826</wp:posOffset>
                </wp:positionV>
                <wp:extent cx="3980182" cy="645795"/>
                <wp:effectExtent l="0" t="0" r="0" b="1905"/>
                <wp:wrapNone/>
                <wp:docPr id="468216768" name="Text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0182" cy="645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0628AC" w:rsidRDefault="00000000">
                            <w:pPr>
                              <w:jc w:val="center"/>
                              <w:rPr>
                                <w:rFonts w:ascii="Montserrat" w:hAnsi="Montserrat" w:cs="Mangal"/>
                                <w:b/>
                                <w:bCs/>
                                <w:color w:val="000000"/>
                                <w:sz w:val="36"/>
                                <w:szCs w:val="36"/>
                                <w14:shadow w14:blurRad="38036" w14:dist="37630" w14:dir="2700000" w14:sx="100000" w14:sy="100000" w14:kx="0" w14:ky="0" w14:algn="b">
                                  <w14:srgbClr w14:val="000000"/>
                                </w14:shadow>
                              </w:rPr>
                            </w:pPr>
                            <w:r>
                              <w:rPr>
                                <w:rFonts w:ascii="Montserrat" w:hAnsi="Montserrat" w:cs="Mangal"/>
                                <w:b/>
                                <w:bCs/>
                                <w:color w:val="000000"/>
                                <w:sz w:val="36"/>
                                <w:szCs w:val="36"/>
                                <w14:shadow w14:blurRad="38036" w14:dist="37630" w14:dir="2700000" w14:sx="100000" w14:sy="100000" w14:kx="0" w14:ky="0" w14:algn="b">
                                  <w14:srgbClr w14:val="000000"/>
                                </w14:shadow>
                              </w:rPr>
                              <w:t xml:space="preserve">Attendance Management </w:t>
                            </w:r>
                          </w:p>
                          <w:p w:rsidR="000628AC" w:rsidRDefault="00000000">
                            <w:pPr>
                              <w:jc w:val="center"/>
                              <w:rPr>
                                <w:rFonts w:ascii="Montserrat" w:hAnsi="Montserrat" w:cs="Mangal"/>
                                <w:b/>
                                <w:bCs/>
                                <w:color w:val="000000"/>
                                <w:sz w:val="36"/>
                                <w:szCs w:val="36"/>
                                <w14:shadow w14:blurRad="38036" w14:dist="37630" w14:dir="2700000" w14:sx="100000" w14:sy="100000" w14:kx="0" w14:ky="0" w14:algn="b">
                                  <w14:srgbClr w14:val="000000"/>
                                </w14:shadow>
                              </w:rPr>
                            </w:pPr>
                            <w:r>
                              <w:rPr>
                                <w:rFonts w:ascii="Montserrat" w:hAnsi="Montserrat" w:cs="Mangal"/>
                                <w:b/>
                                <w:bCs/>
                                <w:color w:val="000000"/>
                                <w:sz w:val="36"/>
                                <w:szCs w:val="36"/>
                                <w14:shadow w14:blurRad="38036" w14:dist="37630" w14:dir="2700000" w14:sx="100000" w14:sy="100000" w14:kx="0" w14:ky="0" w14:algn="b">
                                  <w14:srgbClr w14:val="000000"/>
                                </w14:shadow>
                              </w:rPr>
                              <w:t>Page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1" type="#_x0000_t202" style="position:absolute;margin-left:615.5pt;margin-top:169.75pt;width:313.4pt;height:50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" filled="f" stroked="f">
                <v:textbox style="mso-fit-shape-to-text:t">
                  <w:txbxContent>
                    <w:p w:rsidR="000628AC" w:rsidRDefault="00000000">
                      <w:pPr>
                        <w:jc w:val="center"/>
                        <w:rPr>
                          <w:rFonts w:ascii="Montserrat" w:hAnsi="Montserrat" w:cs="Mangal"/>
                          <w:b/>
                          <w:bCs/>
                          <w:color w:val="000000"/>
                          <w:sz w:val="36"/>
                          <w:szCs w:val="36"/>
                          <w14:shadow w14:blurRad="38036" w14:dist="37630" w14:dir="2700000" w14:sx="100000" w14:sy="100000" w14:kx="0" w14:ky="0" w14:algn="b">
                            <w14:srgbClr w14:val="000000"/>
                          </w14:shadow>
                        </w:rPr>
                      </w:pPr>
                      <w:r>
                        <w:rPr>
                          <w:rFonts w:ascii="Montserrat" w:hAnsi="Montserrat" w:cs="Mangal"/>
                          <w:b/>
                          <w:bCs/>
                          <w:color w:val="000000"/>
                          <w:sz w:val="36"/>
                          <w:szCs w:val="36"/>
                          <w14:shadow w14:blurRad="38036" w14:dist="37630" w14:dir="2700000" w14:sx="100000" w14:sy="100000" w14:kx="0" w14:ky="0" w14:algn="b">
                            <w14:srgbClr w14:val="000000"/>
                          </w14:shadow>
                        </w:rPr>
                        <w:t xml:space="preserve">Attendance Management </w:t>
                      </w:r>
                    </w:p>
                    <w:p w:rsidR="000628AC" w:rsidRDefault="00000000">
                      <w:pPr>
                        <w:jc w:val="center"/>
                        <w:rPr>
                          <w:rFonts w:ascii="Montserrat" w:hAnsi="Montserrat" w:cs="Mangal"/>
                          <w:b/>
                          <w:bCs/>
                          <w:color w:val="000000"/>
                          <w:sz w:val="36"/>
                          <w:szCs w:val="36"/>
                          <w14:shadow w14:blurRad="38036" w14:dist="37630" w14:dir="2700000" w14:sx="100000" w14:sy="100000" w14:kx="0" w14:ky="0" w14:algn="b">
                            <w14:srgbClr w14:val="000000"/>
                          </w14:shadow>
                        </w:rPr>
                      </w:pPr>
                      <w:r>
                        <w:rPr>
                          <w:rFonts w:ascii="Montserrat" w:hAnsi="Montserrat" w:cs="Mangal"/>
                          <w:b/>
                          <w:bCs/>
                          <w:color w:val="000000"/>
                          <w:sz w:val="36"/>
                          <w:szCs w:val="36"/>
                          <w14:shadow w14:blurRad="38036" w14:dist="37630" w14:dir="2700000" w14:sx="100000" w14:sy="100000" w14:kx="0" w14:ky="0" w14:algn="b">
                            <w14:srgbClr w14:val="000000"/>
                          </w14:shadow>
                        </w:rPr>
                        <w:t>Page</w:t>
                      </w:r>
                    </w:p>
                  </w:txbxContent>
                </v:textbox>
              </v:shape>
            </w:pict>
          </mc:Fallback>
        </mc:AlternateContent>
      </w:r>
    </w:p>
    <w:sectPr w:rsidR="000628AC">
      <w:headerReference w:type="default" r:id="rId11"/>
      <w:pgSz w:w="11906" w:h="16838"/>
      <w:pgMar w:top="1417" w:right="1134" w:bottom="1134" w:left="1134" w:header="1134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E1575" w:rsidRDefault="00BE1575">
      <w:r>
        <w:separator/>
      </w:r>
    </w:p>
  </w:endnote>
  <w:endnote w:type="continuationSeparator" w:id="0">
    <w:p w:rsidR="00BE1575" w:rsidRDefault="00BE15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Noto Sans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OpenSymbol">
    <w:charset w:val="02"/>
    <w:family w:val="auto"/>
    <w:pitch w:val="default"/>
  </w:font>
  <w:font w:name="Montserrat">
    <w:altName w:val="Calibri"/>
    <w:charset w:val="00"/>
    <w:family w:val="auto"/>
    <w:pitch w:val="variable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E1575" w:rsidRDefault="00BE1575">
      <w:r>
        <w:rPr>
          <w:color w:val="000000"/>
        </w:rPr>
        <w:separator/>
      </w:r>
    </w:p>
  </w:footnote>
  <w:footnote w:type="continuationSeparator" w:id="0">
    <w:p w:rsidR="00BE1575" w:rsidRDefault="00BE15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91C43" w:rsidRDefault="00000000">
    <w:pPr>
      <w:pStyle w:val="Header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" o:spid="_x0000_s1025" type="#_x0000_t136" style="position:absolute;margin-left:0;margin-top:0;width:80pt;height:481.85pt;rotation:2949127fd;z-index:-251658240;visibility:visible;mso-wrap-style:none;mso-position-horizontal:center;mso-position-horizontal-relative:margin;mso-position-vertical:center;mso-position-vertical-relative:margin;v-text-anchor:top" fillcolor="silver" stroked="f">
          <v:fill opacity="32896f"/>
          <v:textpath style="font-family:&quot;Liberation Sans&quot;;font-size:18pt;v-text-align:left" trim="t" string="Team Pegasus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ttachedTemplate r:id="rId1"/>
  <w:defaultTabStop w:val="709"/>
  <w:autoHyphenation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0628AC"/>
    <w:rsid w:val="00044C04"/>
    <w:rsid w:val="000628AC"/>
    <w:rsid w:val="00BE1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docId w15:val="{22F0AE7D-C93E-4083-A8A6-A1F866238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 CJK SC" w:hAnsi="Liberation Serif" w:cs="Lohit Devanagari"/>
        <w:kern w:val="3"/>
        <w:sz w:val="24"/>
        <w:szCs w:val="24"/>
        <w:lang w:val="en-US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Header">
    <w:name w:val="header"/>
    <w:basedOn w:val="HeaderandFooter"/>
  </w:style>
  <w:style w:type="character" w:customStyle="1" w:styleId="BulletSymbols">
    <w:name w:val="Bullet Symbols"/>
    <w:rPr>
      <w:rFonts w:ascii="OpenSymbol" w:eastAsia="OpenSymbol" w:hAnsi="OpenSymbol" w:cs="OpenSymbo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4214</Words>
  <Characters>24021</Characters>
  <Application>Microsoft Office Word</Application>
  <DocSecurity>0</DocSecurity>
  <Lines>200</Lines>
  <Paragraphs>56</Paragraphs>
  <ScaleCrop>false</ScaleCrop>
  <Company/>
  <LinksUpToDate>false</LinksUpToDate>
  <CharactersWithSpaces>28179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Sanskar Malviya</dc:creator>
  <cp:lastModifiedBy>Sanskar Malviya</cp:lastModifiedBy>
  <cp:revision>2</cp:revision>
  <dcterms:created xsi:type="dcterms:W3CDTF">2023-05-10T18:09:00Z</dcterms:created>
  <dcterms:modified xsi:type="dcterms:W3CDTF">2023-05-10T18:09:00Z</dcterms:modified>
</cp:coreProperties>
</file>